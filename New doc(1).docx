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lang="bn"&gt;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&lt;title&gt;FloraBunon | 17-Year-Old Entrepreneur's Dream&lt;/title&gt;</w:t>
      </w:r>
    </w:p>
    <w:p>
      <w:r>
        <w:t xml:space="preserve">    &lt;style&gt;</w:t>
      </w:r>
    </w:p>
    <w:p>
      <w:r>
        <w:t xml:space="preserve">        /* CSS অংশ - সব এক ফাইলেই দিয়ে দিচ্ছি যাতে আপনার সুবিধা হয় */</w:t>
      </w:r>
    </w:p>
    <w:p>
      <w:r>
        <w:t xml:space="preserve">        * { margin: 0; padding: 0; box-sizing: border-box; font-family: 'Arial', sans-serif; }</w:t>
      </w:r>
    </w:p>
    <w:p>
      <w:r>
        <w:t xml:space="preserve">        body { background-color: #fffaf0; color: #4e342e; line-height: 1.6; }</w:t>
      </w:r>
    </w:p>
    <w:p>
      <w:r>
        <w:t xml:space="preserve">        </w:t>
      </w:r>
    </w:p>
    <w:p>
      <w:r>
        <w:t xml:space="preserve">        header { background: #5d4037; color: white; padding: 40px 20px; text-align: center; }</w:t>
      </w:r>
    </w:p>
    <w:p>
      <w:r>
        <w:t xml:space="preserve">        .logo { font-size: 32px; font-weight: bold; letter-spacing: 2px; }</w:t>
      </w:r>
    </w:p>
    <w:p>
      <w:r>
        <w:t xml:space="preserve">        </w:t>
      </w:r>
    </w:p>
    <w:p>
      <w:r>
        <w:t xml:space="preserve">        .container { max-width: 900px; margin: auto; padding: 20px; }</w:t>
      </w:r>
    </w:p>
    <w:p>
      <w:r>
        <w:t xml:space="preserve">        </w:t>
      </w:r>
    </w:p>
    <w:p>
      <w:r>
        <w:t xml:space="preserve">        .hero { background: white; padding: 30px; border-radius: 15px; box-shadow: 0 4px 15px rgba(0,0,0,0.1); margin-top: -30px; text-align: center; }</w:t>
      </w:r>
    </w:p>
    <w:p>
      <w:r>
        <w:t xml:space="preserve">        .hero h2 { color: #d4a373; margin-bottom: 15px; }</w:t>
      </w:r>
    </w:p>
    <w:p>
      <w:r>
        <w:t xml:space="preserve">        </w:t>
      </w:r>
    </w:p>
    <w:p>
      <w:r>
        <w:t xml:space="preserve">        .product-grid { display: flex; flex-wrap: wrap; justify-content: center; gap: 20px; margin-top: 30px; }</w:t>
      </w:r>
    </w:p>
    <w:p>
      <w:r>
        <w:t xml:space="preserve">        .product-card { background: white; width: 280px; padding: 15px; border-radius: 10px; border: 1px solid #ddd; text-align: center; }</w:t>
      </w:r>
    </w:p>
    <w:p>
      <w:r>
        <w:t xml:space="preserve">        .product-card h3 { margin: 10px 0; color: #5d4037; }</w:t>
      </w:r>
    </w:p>
    <w:p>
      <w:r>
        <w:t xml:space="preserve">        .price { font-weight: bold; color: #d4a373; font-size: 1.2em; }</w:t>
      </w:r>
    </w:p>
    <w:p>
      <w:r>
        <w:t xml:space="preserve">        </w:t>
      </w:r>
    </w:p>
    <w:p>
      <w:r>
        <w:t xml:space="preserve">        .contact-btn { display: inline-block; background: #25d366; color: white; padding: 12px 25px; text-decoration: none; border-radius: 50px; margin-top: 20px; font-weight: bold; }</w:t>
      </w:r>
    </w:p>
    <w:p>
      <w:r>
        <w:t xml:space="preserve">        </w:t>
      </w:r>
    </w:p>
    <w:p>
      <w:r>
        <w:t xml:space="preserve">        footer { text-align: center; padding: 30px; font-size: 0.9em; color: #888;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 xml:space="preserve">    &lt;header&gt;</w:t>
      </w:r>
    </w:p>
    <w:p>
      <w:r>
        <w:t xml:space="preserve">        &lt;div class="logo"&gt;FLORA BUNON&lt;/div&gt;</w:t>
      </w:r>
    </w:p>
    <w:p>
      <w:r>
        <w:t xml:space="preserve">        &lt;p&gt;Heirloom Shola Artistry&lt;/p&gt;</w:t>
      </w:r>
    </w:p>
    <w:p>
      <w:r>
        <w:t xml:space="preserve">    &lt;/header&gt;</w:t>
      </w:r>
    </w:p>
    <w:p/>
    <w:p>
      <w:r>
        <w:t xml:space="preserve">    &lt;div class="container"&gt;</w:t>
      </w:r>
    </w:p>
    <w:p>
      <w:r>
        <w:t xml:space="preserve">        &lt;section class="hero"&gt;</w:t>
      </w:r>
    </w:p>
    <w:p>
      <w:r>
        <w:t xml:space="preserve">            &lt;h2&gt;১৭ বছরের স্বপ্নবাজের গল্প&lt;/h2&gt;</w:t>
      </w:r>
    </w:p>
    <w:p>
      <w:r>
        <w:t xml:space="preserve">            &lt;p&gt;আমি অভিজিৎ দাস। আমার হাতে তৈরি ১০০% পরিবেশবান্ধব শোলার ফুল দিয়ে আপনার ঘর সাজান। প্রতিটি ফুল ভালোবাসার সাথে তৈরি।&lt;/p&gt;</w:t>
      </w:r>
    </w:p>
    <w:p>
      <w:r>
        <w:t xml:space="preserve">        &lt;/section&gt;</w:t>
      </w:r>
    </w:p>
    <w:p/>
    <w:p>
      <w:r>
        <w:t xml:space="preserve">        &lt;div class="product-grid"&gt;</w:t>
      </w:r>
    </w:p>
    <w:p>
      <w:r>
        <w:t xml:space="preserve">            &lt;div class="product-card"&gt;</w:t>
      </w:r>
    </w:p>
    <w:p>
      <w:r>
        <w:t xml:space="preserve">                &lt;h3&gt;সূর্যমুখী ফুল (Sunflower)&lt;/h3&gt;</w:t>
      </w:r>
    </w:p>
    <w:p>
      <w:r>
        <w:t xml:space="preserve">                &lt;p&gt;হাতে তৈরি শোলার আকর্ষণীয় সূর্যমুখী।&lt;/p&gt;</w:t>
      </w:r>
    </w:p>
    <w:p>
      <w:r>
        <w:t xml:space="preserve">                &lt;p class="price"&gt;মাত্র ₹৬ - ₹১০ / পিস&lt;/p&gt;</w:t>
      </w:r>
    </w:p>
    <w:p>
      <w:r>
        <w:t xml:space="preserve">                &lt;a href="https://wa.me/91XXXXXXXXXX" class="contact-btn"&gt;অর্ডার দিন&lt;/a&gt;</w:t>
      </w:r>
    </w:p>
    <w:p>
      <w:r>
        <w:t xml:space="preserve">            &lt;/div&gt;</w:t>
      </w:r>
    </w:p>
    <w:p/>
    <w:p>
      <w:r>
        <w:t xml:space="preserve">            &lt;div class="product-card"&gt;</w:t>
      </w:r>
    </w:p>
    <w:p>
      <w:r>
        <w:t xml:space="preserve">                &lt;h3&gt;চালতা ফুল (Chalta)&lt;/h3&gt;</w:t>
      </w:r>
    </w:p>
    <w:p>
      <w:r>
        <w:t xml:space="preserve">                &lt;p&gt;ঐতিহ্যবাহী শোলার চালতা ফুল।&lt;/p&gt;</w:t>
      </w:r>
    </w:p>
    <w:p>
      <w:r>
        <w:t xml:space="preserve">                &lt;p class="price"&gt;মাত্র ₹৭ - ₹১২ / পিস&lt;/p&gt;</w:t>
      </w:r>
    </w:p>
    <w:p>
      <w:r>
        <w:t xml:space="preserve">                &lt;a href="https://wa.me/91XXXXXXXXXX" class="contact-btn"&gt;অর্ডার দিন&lt;/a&gt;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&lt;footer&gt;</w:t>
      </w:r>
    </w:p>
    <w:p>
      <w:r>
        <w:t xml:space="preserve">        &lt;p&gt;&amp;copy; 2026 FloraBunon | Powered by Abhijit's Dream&lt;/p&gt;</w:t>
      </w:r>
    </w:p>
    <w:p>
      <w:r>
        <w:t xml:space="preserve">    &lt;/footer&gt;</w:t>
      </w:r>
    </w:p>
    <w:p/>
    <w:p>
      <w:r>
        <w:t>&lt;/body&gt;</w:t>
      </w:r>
    </w:p>
    <w:p>
      <w:r>
        <w:t>&lt;/html&gt;</w:t>
      </w:r>
    </w:p>
    <w:p>
      <w:bookmarkStart w:id="0" w:name="_GoBack"/>
      <w:bookmarkEnd w:id="0"/>
    </w:p>
    <w:sectPr>
      <w:pgSz w:w="11907" w:h="16839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paragraph" w:styleId="94">
    <w:name w:val="Normal (Web)"/>
    <w:next w:val="92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289</Words>
  <Characters>2046</Characters>
  <Lines>73</Lines>
  <Paragraphs>53</Paragraphs>
  <CharactersWithSpaces>2738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2026-02-09T03:33:56Z</dcterms:modified>
</cp:coreProperties>
</file>